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Git的安装和使用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第一步:注册用户名和密码，邮箱；</w:t>
      </w:r>
    </w:p>
    <w:p>
      <w:pPr>
        <w:numPr>
          <w:ilvl w:val="0"/>
          <w:numId w:val="0"/>
        </w:numPr>
      </w:pPr>
      <w:r>
        <w:rPr>
          <w:rFonts w:eastAsia="宋体"/>
          <w:kern w:val="2"/>
          <w:sz w:val="21"/>
          <w:lang w:val="en-US" w:eastAsia="zh-CN"/>
        </w:rPr>
        <w:pict>
          <v:shape id="_x0000_i1025" o:spt="75" type="#_x0000_t75" style="height:122.55pt;width:415.3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第二步：通过邮箱打开链接，表示邮箱已经激活。可以进行配置Git了</w:t>
      </w:r>
    </w:p>
    <w:p>
      <w:r>
        <w:rPr>
          <w:rFonts w:eastAsia="宋体"/>
          <w:kern w:val="2"/>
          <w:sz w:val="21"/>
          <w:lang w:val="en-US" w:eastAsia="zh-CN"/>
        </w:rPr>
        <w:pict>
          <v:shape id="_x0000_i1026" o:spt="75" type="#_x0000_t75" style="height:228.5pt;width:415.0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第三步：配置Git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首先输入用户名和邮箱。注意空格</w:t>
      </w:r>
    </w:p>
    <w:p>
      <w:pPr>
        <w:numPr>
          <w:ilvl w:val="0"/>
          <w:numId w:val="0"/>
        </w:numPr>
      </w:pPr>
      <w:r>
        <w:rPr>
          <w:rFonts w:eastAsia="宋体"/>
          <w:kern w:val="2"/>
          <w:sz w:val="21"/>
          <w:lang w:val="en-US" w:eastAsia="zh-CN"/>
        </w:rPr>
        <w:pict>
          <v:shape id="_x0000_i1027" o:spt="75" type="#_x0000_t75" style="height:54.75pt;width:325.4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建立个人库和git库之间的信任（相当于本地到服务器之间的密码）</w:t>
      </w:r>
    </w:p>
    <w:p>
      <w:pPr>
        <w:numPr>
          <w:ilvl w:val="0"/>
          <w:numId w:val="0"/>
        </w:numPr>
      </w:pPr>
      <w:r>
        <w:rPr>
          <w:rFonts w:eastAsia="宋体"/>
          <w:kern w:val="2"/>
          <w:sz w:val="21"/>
          <w:lang w:val="en-US" w:eastAsia="zh-CN"/>
        </w:rPr>
        <w:pict>
          <v:shape id="_x0000_i1028" o:spt="75" type="#_x0000_t75" style="height:327.65pt;width:1112.75pt;" filled="f" o:preferrelative="t" stroked="f" coordsize="21600,21600">
            <v:path/>
            <v:fill on="f" focussize="0,0"/>
            <v:stroke on="f"/>
            <v:imagedata r:id="rId7" blacklevel="0f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*可以设置密码，也可以不设置密码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通过保存的路径去找到文件</w:t>
      </w:r>
    </w:p>
    <w:p>
      <w:pPr>
        <w:numPr>
          <w:ilvl w:val="0"/>
          <w:numId w:val="0"/>
        </w:numPr>
      </w:pPr>
      <w:r>
        <w:rPr>
          <w:rFonts w:eastAsia="宋体"/>
          <w:kern w:val="2"/>
          <w:sz w:val="21"/>
          <w:lang w:val="en-US" w:eastAsia="zh-CN"/>
        </w:rPr>
        <w:pict>
          <v:shape id="_x0000_i1029" o:spt="75" type="#_x0000_t75" style="height:164.15pt;width:415.2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将ssh打开后找到id_rsa.pub文件，用sublime或其他编辑器软件打开</w:t>
      </w:r>
    </w:p>
    <w:p>
      <w:pPr>
        <w:rPr>
          <w:rFonts w:hint="eastAsia"/>
          <w:lang w:val="en-US" w:eastAsia="zh-CN"/>
        </w:rPr>
      </w:pPr>
      <w:r>
        <w:rPr>
          <w:rFonts w:eastAsia="宋体"/>
          <w:kern w:val="2"/>
          <w:sz w:val="21"/>
          <w:lang w:val="en-US" w:eastAsia="zh-CN"/>
        </w:rPr>
        <w:pict>
          <v:shape id="_x0000_i1030" o:spt="75" type="#_x0000_t75" style="height:63.85pt;width:415.1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然后将打开的文件复制下来，除了邮箱(不除也行)</w:t>
      </w:r>
    </w:p>
    <w:p>
      <w:r>
        <w:rPr>
          <w:rFonts w:eastAsia="宋体"/>
          <w:kern w:val="2"/>
          <w:sz w:val="21"/>
          <w:lang w:val="en-US" w:eastAsia="zh-CN"/>
        </w:rPr>
        <w:pict>
          <v:shape id="_x0000_i1031" o:spt="75" type="#_x0000_t75" style="height:27.9pt;width:415.0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4：在自己的git主页上设置</w:t>
      </w:r>
    </w:p>
    <w:p>
      <w:pPr>
        <w:pStyle w:val="3"/>
      </w:pPr>
      <w:r>
        <w:rPr>
          <w:rFonts w:ascii="Arial" w:hAnsi="Arial" w:eastAsia="黑体"/>
          <w:b/>
          <w:kern w:val="2"/>
          <w:sz w:val="32"/>
          <w:lang w:val="en-US" w:eastAsia="zh-CN"/>
        </w:rPr>
        <w:pict>
          <v:shape id="_x0000_i1032" o:spt="75" type="#_x0000_t75" style="height:234.65pt;width:414.6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打开SSH and GPG,点击New SSH key,添加一个标题，然后将复制的密匙粘贴到里面刷新就会发现钥匙图案变绿了</w:t>
      </w:r>
    </w:p>
    <w:p>
      <w:pPr>
        <w:rPr>
          <w:rFonts w:hint="eastAsia" w:eastAsia="宋体"/>
          <w:lang w:eastAsia="zh-CN"/>
        </w:rPr>
      </w:pPr>
      <w:r>
        <w:pict>
          <v:shape id="_x0000_i1033" o:spt="75" type="#_x0000_t75" style="height:38.25pt;width:335.9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测试之后钥匙就会变绿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2"/>
        <w:rPr>
          <w:rFonts w:hint="eastAsia" w:eastAsia="宋体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Git个人仓库和git远程仓库的使用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建立自己的个人仓库。提交：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  --》输入指令代码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D:         切换到D盘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2.在D盘下输入 mkdir ceshi   之后就会在D盘目录下生成一个ceshi的文件夹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3.dir         显示D盘下的所有东西，加&lt;&gt;的就是文件夹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4.dir/w       把文件加出的名字都省略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dir/v       把以v字母开头的文件夹都找出来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dir/a       把隐藏的东西都显示出来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ceshi     cd是指到指定文件夹下，也就是说现在这是在ceshi这个文件夹的下面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6.显示ceshi文件夹下只有2个文件</w:t>
      </w:r>
    </w:p>
    <w:p>
      <w:pPr>
        <w:widowControl w:val="0"/>
        <w:numPr>
          <w:ilvl w:val="0"/>
          <w:numId w:val="0"/>
        </w:numPr>
        <w:jc w:val="both"/>
      </w:pPr>
      <w:r>
        <w:pict>
          <v:shape id="_x0000_i1034" o:spt="75" type="#_x0000_t75" style="height:174.75pt;width:375.7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在ceshi文件夹下输入git指令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git init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pict>
          <v:shape id="_x0000_i1035" o:spt="75" type="#_x0000_t75" style="height:41.25pt;width:386.9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再输入git/a查看隐藏的文件，就会找到一个。git的文件夹 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pict>
          <v:shape id="_x0000_i1036" o:spt="75" type="#_x0000_t75" style="height:161.25pt;width:362.2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9,之后在将自己要写的代码放到测试文件夹下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pict>
          <v:shape id="_x0000_i1037" o:spt="75" type="#_x0000_t75" style="height:104.2pt;width:41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查看一下你现在仓库的状态  git status   </w:t>
      </w:r>
    </w:p>
    <w:p>
      <w:pPr>
        <w:numPr>
          <w:ilvl w:val="0"/>
          <w:numId w:val="0"/>
        </w:numPr>
      </w:pPr>
      <w:r>
        <w:pict>
          <v:shape id="_x0000_i1038" o:spt="75" type="#_x0000_t75" style="height:143.7pt;width:415.2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红色的文件就是你放进仓库的文件，但是现在并没有提交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  add * 将文件加入到仓库的缓冲区，然后在查看仓库状态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pict>
          <v:shape id="_x0000_i1039" o:spt="75" type="#_x0000_t75" style="height:174pt;width:407.9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最后一步，将缓冲区的文件夹提交到个人仓库，用 git commit 指令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有可能遇到这种情况：（也可以通过git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描述的内容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直接操作，跨过这一步）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pict>
          <v:shape id="_x0000_i1040" o:spt="75" type="#_x0000_t75" style="height:296.7pt;width:415.1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这是对提交的文件进行描述；你可以先按</w:t>
      </w:r>
      <w:r>
        <w:rPr>
          <w:rFonts w:hint="eastAsia"/>
          <w:lang w:val="en-US" w:eastAsia="zh-CN"/>
        </w:rPr>
        <w:t>i进行编辑描述，之后退出；按ESC键，再按冒号和qw就可以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之后就可以通过git log查看你的提交日志了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pict>
          <v:shape id="_x0000_i1041" o:spt="75" type="#_x0000_t75" style="height:103.5pt;width:320.2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pBdr>
          <w:bottom w:val="none" w:color="auto" w:sz="0" w:space="0"/>
        </w:pBdr>
      </w:pPr>
    </w:p>
    <w:p>
      <w:pPr>
        <w:numPr>
          <w:ilvl w:val="0"/>
          <w:numId w:val="0"/>
        </w:num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详解：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检查本机是否有ssh key设置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cd ~/.ssh 或cd .ssh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如果没有则提示： No such file or directory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如果有则进入~/.ssh路径下（ls查看当前路径文件，rm * 删除所有文件）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"http://c.hiphotos.baidu.com/exp/w=500/sign=2099e4348dd4b31cf03c94bbb7d7276f/42166d224f4a20a42c57c3b096529822720ed078.jpg"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3" o:spt="75" alt="IMG_256" type="#_x0000_t75" href="http://jingyan.baidu.com/album/a65957f4e91ccf24e77f9b11.html?picindex=1" style="height:235.5pt;width:375pt;" o:button="t" filled="f" o:preferrelative="t" stroked="f" coordsize="21600,21600" o:gfxdata="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">
            <v:path/>
            <v:fill on="f" focussize="0,0"/>
            <v:stroke on="f"/>
            <v:imagedata r:id="rId21" r:href="rId22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1、使用Git Bash生成新的ssh key。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cd ~  #保证当前路径在”~”下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ssh-keygen -t rsa -C "xxxxxx@yy.com"  #建议填写自己真实有效的邮箱地址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Generating public/private rsa key pair.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Enter file in which to save the key (/c/Users/xxxx_000/.ssh/id_rsa):   #不填直接回车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Enter passphrase (empty for no passphrase):   #输入密码（可以为空）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Enter same passphrase again:   #再次确认密码（可以为空）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Your identification has been saved in /c/Users/xxxx_000/.ssh/id_rsa.   #生成的密钥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Your public key has been saved in /c/Users/xxxx_000/.ssh/id_rsa.pub.  #生成的公钥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The key fingerprint is: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e3:51:33:xx:xx:xx:xx:xxx:61:28:83:e2:81 xxxxxx@yy.com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*本机已完成ssh key设置，其存放路径为：c:/Users/xxxx_000/.ssh/下。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注释：可生成ssh key自定义名称的密钥，默认id_rsa。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</w:t>
      </w:r>
      <w:bookmarkStart w:id="0" w:name="OLE_LINK2"/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ssh-keygen -t rsa -C</w:t>
      </w:r>
      <w:bookmarkEnd w:id="0"/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 "邮箱地址" -f ~/.ssh/githug_blog_keys #生成ssh key的名称为githug_blog_keys，慎用容易出现其它异常。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"http://e.hiphotos.baidu.com/exp/w=500/sign=e7a0795b8101a18bf0eb124fae2e0761/4e4a20a4462309f7fc265265740e0cf3d7cad678.jpg"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4" o:spt="75" alt="IMG_257" type="#_x0000_t75" href="http://jingyan.baidu.com/album/a65957f4e91ccf24e77f9b11.html?picindex=2" style="height:176.25pt;width:375pt;" o:button="t" filled="f" o:preferrelative="t" stroked="f" coordsize="21600,21600" o:gfxdata="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">
            <v:path/>
            <v:fill on="f" focussize="0,0"/>
            <v:stroke on="f"/>
            <v:imagedata r:id="rId23" r:href="rId24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添加ssh key到GItHub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3.1 登录GitHub系统；点击右上角账号头像的“▼”→Settings→SSH kyes→Add SSH key。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"http://c.hiphotos.baidu.com/exp/w=500/sign=77e834bda951f3dec3b2b964a4eff0ec/314e251f95cad1c84d780050793e6709c83d5182.jpg"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5" o:spt="75" alt="IMG_258" type="#_x0000_t75" href="http://jingyan.baidu.com/album/a65957f4e91ccf24e77f9b11.html?picindex=3" style="height:183.75pt;width:375pt;" o:button="t" filled="f" o:preferrelative="t" stroked="f" coordsize="21600,21600" o:gfxdata="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">
            <v:path/>
            <v:fill on="f" focussize="0,0"/>
            <v:stroke on="f"/>
            <v:imagedata r:id="rId25" r:href="rId26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3.2 复制id_rsa.pub的公钥内容。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1) 进入c:/Users/xxxx_000/.ssh/目录下，打开id_rsa.pub文件，全选复制公钥内容。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2) Title自定义，将公钥粘贴到GitHub中Add an SSH key的key输入框，最后“Add Key”。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"http://c.hiphotos.baidu.com/exp/w=500/sign=e832c6b4d1ca7bcb7d7bc72f8e096b3f/cb8065380cd791230de16b03ab345982b2b78040.jpg"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6" o:spt="75" alt="IMG_259" type="#_x0000_t75" href="http://jingyan.baidu.com/album/a65957f4e91ccf24e77f9b11.html?picindex=4" style="height:162.75pt;width:375pt;" o:button="t" filled="f" o:preferrelative="t" stroked="f" coordsize="21600,21600" o:gfxdata="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">
            <v:path/>
            <v:fill on="f" focussize="0,0"/>
            <v:stroke on="f"/>
            <v:imagedata r:id="rId27" r:href="rId28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配置账户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config --global user.name “your_username”  #设置用户名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config --global user.email “your_registered_github_Email”  #设置邮箱地址(建议用注册giuhub的邮箱)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"http://f.hiphotos.baidu.com/exp/w=500/sign=0f2fa96064d0f703e6b295dc38fa5148/d52a2834349b033bde8903ad13ce36d3d539bd40.jpg"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"http://jingyan.baidu.com/album/a65957f4e91ccf24e77f9b11.html?picindex=5"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7" o:spt="75" alt="IMG_260" type="#_x0000_t75" href="http://jingyan.baidu.com/album/a65957f4e91ccf24e77f9b11.html?picindex=5" style="height:152.25pt;width:375pt;" o:button="t" filled="f" o:preferrelative="t" stroked="f" coordsize="21600,21600" o:gfxdata="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">
            <v:path/>
            <v:fill on="f" focussize="0,0"/>
            <v:stroke on="f"/>
            <v:imagedata r:id="rId29" r:href="rId30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测试ssh keys是否设置成功。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ssh -T git@github.com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The authenticity of host 'github.com (192.30.252.129)' can't be established.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RSA key fingerprint is 16:27:xx:xx:xx:xx:xx:4d:eb:df:a6:48.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Are you sure you want to continue connecting (yes/no)? yes #确认你是否继续联系，输入yes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Warning: Permanently added 'github.com,192.30.252.129' (RSA) to the list of known hosts.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Enter passphrase for key '/c/Users/xxxx_000/.ssh/id_rsa':  #生成ssh kye是密码为空则无此项，若设置有密码则有此项且，输入生成ssh key时设置的密码即可。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Hi xxx! You've successfully authenticated, but GitHub does not provide shell access. #出现词句话，说明设置成功。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"http://c.hiphotos.baidu.com/exp/w=500/sign=ae9b415707e9390156028d3e4bec54f9/0823dd54564e9258034b7f999a82d158ccbf4e4e.jpg"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"http://jingyan.baidu.com/album/a65957f4e91ccf24e77f9b11.html?picindex=6"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8" o:spt="75" alt="IMG_261" type="#_x0000_t75" href="http://jingyan.baidu.com/album/a65957f4e91ccf24e77f9b11.html?picindex=6" style="height:166.5pt;width:375pt;" o:button="t" filled="f" o:preferrelative="t" stroked="f" coordsize="21600,21600" o:gfxdata="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">
            <v:path/>
            <v:fill on="f" focussize="0,0"/>
            <v:stroke on="f"/>
            <v:imagedata r:id="rId31" r:href="rId32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60" w:beforeAutospacing="0" w:after="0" w:afterAutospacing="0" w:line="336" w:lineRule="atLeast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CCCCC"/>
          <w:spacing w:val="0"/>
          <w:kern w:val="0"/>
          <w:sz w:val="14"/>
          <w:szCs w:val="14"/>
          <w:shd w:val="clear" w:fill="FFFFFF"/>
          <w:lang w:val="en-US" w:eastAsia="zh-CN" w:bidi="ar"/>
        </w:rPr>
        <w:t>END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4"/>
          <w:right w:val="none" w:color="auto" w:sz="0" w:space="0"/>
        </w:pBdr>
        <w:spacing w:before="960" w:beforeAutospacing="0" w:after="0" w:afterAutospacing="0" w:line="288" w:lineRule="atLeast"/>
        <w:ind w:left="0" w:right="0"/>
        <w:rPr>
          <w:rFonts w:ascii="微软雅黑" w:hAnsi="微软雅黑" w:eastAsia="微软雅黑" w:cs="微软雅黑"/>
          <w:i w:val="0"/>
          <w:color w:val="333333"/>
          <w:sz w:val="26"/>
          <w:szCs w:val="26"/>
        </w:rPr>
      </w:pPr>
      <w:bookmarkStart w:id="1" w:name="section-4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6"/>
          <w:szCs w:val="26"/>
          <w:u w:val="none"/>
          <w:shd w:val="clear" w:fill="FFFFFF"/>
        </w:rPr>
        <w:instrText xml:space="preserve"> HYPERLINK "http://jingyan.baidu.com/article/javascript:;"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6"/>
          <w:szCs w:val="26"/>
          <w:u w:val="none"/>
          <w:shd w:val="clear" w:fill="FFFFFF"/>
        </w:rPr>
        <w:fldChar w:fldCharType="separate"/>
      </w:r>
      <w:bookmarkEnd w:id="1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6"/>
          <w:szCs w:val="2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将本地项目通过SSH push到GitHub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在github上创建一个示例仓库，如：test ssh key。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"http://g.hiphotos.baidu.com/exp/w=500/sign=4dc4d00b570fd9f9a0175569152dd42b/caef76094b36acaf88e1698b7ad98d1001e99c40.jpg"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"http://jingyan.baidu.com/album/a65957f4e91ccf24e77f9b11.html?picindex=7"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59" o:spt="75" alt="IMG_262" type="#_x0000_t75" href="http://jingyan.baidu.com/album/a65957f4e91ccf24e77f9b11.html?picindex=7" style="height:214.5pt;width:375pt;" o:button="t" filled="f" o:preferrelative="t" stroked="f" coordsize="21600,21600" o:gfxdata="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">
            <v:path/>
            <v:fill on="f" focussize="0,0"/>
            <v:stroke on="f"/>
            <v:imagedata r:id="rId33" r:href="rId34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复制test ssh key的ssh路径。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"http://d.hiphotos.baidu.com/exp/w=500/sign=c85cc6748144ebf86d71643fe9f9d736/d1a20cf431adcbefd5358171aaaf2edda3cc9f40.jpg"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"http://jingyan.baidu.com/album/a65957f4e91ccf24e77f9b11.html?picindex=8"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60" o:spt="75" alt="IMG_263" type="#_x0000_t75" href="http://jingyan.baidu.com/album/a65957f4e91ccf24e77f9b11.html?picindex=8" style="height:102.75pt;width:375pt;" o:button="t" filled="f" o:preferrelative="t" stroked="f" coordsize="21600,21600" o:gfxdata="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">
            <v:path/>
            <v:fill on="f" focussize="0,0"/>
            <v:stroke on="f"/>
            <v:imagedata r:id="rId35" r:href="rId36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本地创建项目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1) 创建目录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mkdir test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cd test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2) 初始化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init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3) 创建hello.md文件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echo "这是一次测试test ssh key" &gt; hello.md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4) 提交到本地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若出现如上warning提示则重新提交一次即可。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add .   #提交当前目录下所以文件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commit -m "add hello.md"   #提交记录说明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5) 提交到github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bookmarkStart w:id="2" w:name="OLE_LINK1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remote add origin </w:t>
      </w:r>
      <w:bookmarkEnd w:id="2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‘粘贴复制test ssh key的ssh路径’  #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$ git push -u origin master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Enter passphrase for key '/c/Users/hgpin_000/.ssh/id_rsa':  #ssh key设置密码故此需要输入密码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"http://f.hiphotos.baidu.com/exp/w=500/sign=223021bf1c4c510faec4e21a50582528/30adcbef76094b3609dbe49aa5cc7cd98d109d78.jpg"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"http://jingyan.baidu.com/album/a65957f4e91ccf24e77f9b11.html?picindex=9"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61" o:spt="75" alt="IMG_264" type="#_x0000_t75" href="http://jingyan.baidu.com/album/a65957f4e91ccf24e77f9b11.html?picindex=9" style="height:561.75pt;width:375pt;" o:button="t" filled="f" o:preferrelative="t" stroked="f" coordsize="21600,21600" o:gfxdata="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">
            <v:path/>
            <v:fill on="f" focussize="0,0"/>
            <v:stroke on="f"/>
            <v:imagedata r:id="rId37" r:href="rId38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EFFEE"/>
          <w:spacing w:val="0"/>
          <w:kern w:val="0"/>
          <w:sz w:val="19"/>
          <w:szCs w:val="19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刷新test ssh key仓库，查看hello.md。（完）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INCLUDEPICTURE \d "http://f.hiphotos.baidu.com/exp/w=500/sign=82c2319bd700baa1ba2c47bb7711b9b1/d833c895d143ad4bccecbab784025aafa50f0682.jpg"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instrText xml:space="preserve"> HYPERLINK "http://jingyan.baidu.com/album/a65957f4e91ccf24e77f9b11.html?picindex=10"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pict>
          <v:shape id="_x0000_i1062" o:spt="75" alt="IMG_265" type="#_x0000_t75" href="http://jingyan.baidu.com/album/a65957f4e91ccf24e77f9b11.html?picindex=10" style="height:153.75pt;width:375pt;" o:button="t" filled="f" o:preferrelative="t" stroked="f" coordsize="21600,21600" o:gfxdata="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">
            <v:path/>
            <v:fill on="f" focussize="0,0"/>
            <v:stroke on="f"/>
            <v:imagedata r:id="rId39" r:href="rId40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D64B3"/>
          <w:spacing w:val="0"/>
          <w:sz w:val="19"/>
          <w:szCs w:val="19"/>
          <w:u w:val="none"/>
          <w:shd w:val="clear" w:fill="FFFFFF"/>
        </w:rPr>
        <w:fldChar w:fldCharType="end"/>
      </w:r>
      <w:bookmarkStart w:id="3" w:name="_GoBack"/>
      <w:bookmarkEnd w:id="3"/>
    </w:p>
    <w:p>
      <w:pPr>
        <w:numPr>
          <w:ilvl w:val="0"/>
          <w:numId w:val="0"/>
        </w:num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建立关联出现情况：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12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1、先删除远程 Git 仓库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5" w:lineRule="atLeast"/>
        <w:ind w:left="720" w:right="72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  <w:t>$ git remote rm origin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2、再添加远程 Git 仓库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5" w:lineRule="atLeast"/>
        <w:ind w:left="720" w:right="72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  <w:t>$ git remote add origin git@github.com:FBing/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</w:rPr>
        <w:instrText xml:space="preserve"> HYPERLINK "http://lib.csdn.net/base/17" \o "Java EE知识库" \t "http://blog.csdn.net/top_code/article/details/_blank"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</w:rPr>
        <w:t>Java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16"/>
          <w:szCs w:val="1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  <w:t>-code-generator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如果执行 git remote rm origin 报错的话，我们可以手动修改gitconfig文件的内容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5" w:lineRule="atLeast"/>
        <w:ind w:left="720" w:right="72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  <w:t>$ vi .git/config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instrText xml:space="preserve">INCLUDEPICTURE \d "http://img.blog.csdn.net/20151222174818358"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pict>
          <v:shape id="_x0000_i1052" o:spt="75" alt="IMG_256" type="#_x0000_t75" style="height:228.05pt;width:390.85pt;" filled="f" o:preferrelative="t" stroked="f" coordsize="21600,21600" o:gfxdata="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">
            <v:path/>
            <v:fill on="f" focussize="0,0"/>
            <v:stroke on="f"/>
            <v:imagedata r:id="rId41" r:href="rId42" o:title="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把 [remote “origin”] 那一行删掉就好了。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A749C"/>
    <w:multiLevelType w:val="singleLevel"/>
    <w:tmpl w:val="576A749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6A75CE"/>
    <w:multiLevelType w:val="singleLevel"/>
    <w:tmpl w:val="576A75CE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76A79E9"/>
    <w:multiLevelType w:val="singleLevel"/>
    <w:tmpl w:val="576A79E9"/>
    <w:lvl w:ilvl="0" w:tentative="0">
      <w:start w:val="3"/>
      <w:numFmt w:val="decimal"/>
      <w:suff w:val="nothing"/>
      <w:lvlText w:val="%1."/>
      <w:lvlJc w:val="left"/>
    </w:lvl>
  </w:abstractNum>
  <w:abstractNum w:abstractNumId="3">
    <w:nsid w:val="576B72D6"/>
    <w:multiLevelType w:val="singleLevel"/>
    <w:tmpl w:val="576B72D6"/>
    <w:lvl w:ilvl="0" w:tentative="0">
      <w:start w:val="5"/>
      <w:numFmt w:val="decimal"/>
      <w:suff w:val="nothing"/>
      <w:lvlText w:val="%1."/>
      <w:lvlJc w:val="left"/>
    </w:lvl>
  </w:abstractNum>
  <w:abstractNum w:abstractNumId="4">
    <w:nsid w:val="576B73AB"/>
    <w:multiLevelType w:val="singleLevel"/>
    <w:tmpl w:val="576B73AB"/>
    <w:lvl w:ilvl="0" w:tentative="0">
      <w:start w:val="7"/>
      <w:numFmt w:val="decimal"/>
      <w:suff w:val="nothing"/>
      <w:lvlText w:val="%1."/>
      <w:lvlJc w:val="left"/>
    </w:lvl>
  </w:abstractNum>
  <w:abstractNum w:abstractNumId="5">
    <w:nsid w:val="576B753A"/>
    <w:multiLevelType w:val="singleLevel"/>
    <w:tmpl w:val="576B753A"/>
    <w:lvl w:ilvl="0" w:tentative="0">
      <w:start w:val="10"/>
      <w:numFmt w:val="decimal"/>
      <w:suff w:val="nothing"/>
      <w:lvlText w:val="%1."/>
      <w:lvlJc w:val="left"/>
    </w:lvl>
  </w:abstractNum>
  <w:abstractNum w:abstractNumId="6">
    <w:nsid w:val="5796FE17"/>
    <w:multiLevelType w:val="multilevel"/>
    <w:tmpl w:val="5796FE1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796FE22"/>
    <w:multiLevelType w:val="multilevel"/>
    <w:tmpl w:val="5796FE2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1D514AB7"/>
    <w:rsid w:val="570F5149"/>
    <w:rsid w:val="5DA858F6"/>
    <w:rsid w:val="5FB972A3"/>
    <w:rsid w:val="6C2B70AE"/>
    <w:rsid w:val="79F1107B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uiPriority w:val="0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Emphasis"/>
    <w:basedOn w:val="6"/>
    <w:qFormat/>
    <w:uiPriority w:val="20"/>
    <w:rPr>
      <w:i/>
    </w:rPr>
  </w:style>
  <w:style w:type="character" w:styleId="9">
    <w:name w:val="Hyperlink"/>
    <w:basedOn w:val="6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http://img.blog.csdn.net/20151222174818358" TargetMode="External"/><Relationship Id="rId41" Type="http://schemas.openxmlformats.org/officeDocument/2006/relationships/image" Target="media/image28.jpeg"/><Relationship Id="rId40" Type="http://schemas.openxmlformats.org/officeDocument/2006/relationships/image" Target="http://f.hiphotos.baidu.com/exp/w=500/sign=82c2319bd700baa1ba2c47bb7711b9b1/d833c895d143ad4bccecbab784025aafa50f0682.jpg" TargetMode="External"/><Relationship Id="rId4" Type="http://schemas.openxmlformats.org/officeDocument/2006/relationships/image" Target="media/image1.png"/><Relationship Id="rId39" Type="http://schemas.openxmlformats.org/officeDocument/2006/relationships/image" Target="media/image27.png"/><Relationship Id="rId38" Type="http://schemas.openxmlformats.org/officeDocument/2006/relationships/image" Target="http://f.hiphotos.baidu.com/exp/w=500/sign=223021bf1c4c510faec4e21a50582528/30adcbef76094b3609dbe49aa5cc7cd98d109d78.jpg" TargetMode="External"/><Relationship Id="rId37" Type="http://schemas.openxmlformats.org/officeDocument/2006/relationships/image" Target="media/image26.png"/><Relationship Id="rId36" Type="http://schemas.openxmlformats.org/officeDocument/2006/relationships/image" Target="http://d.hiphotos.baidu.com/exp/w=500/sign=c85cc6748144ebf86d71643fe9f9d736/d1a20cf431adcbefd5358171aaaf2edda3cc9f40.jpg" TargetMode="External"/><Relationship Id="rId35" Type="http://schemas.openxmlformats.org/officeDocument/2006/relationships/image" Target="media/image25.png"/><Relationship Id="rId34" Type="http://schemas.openxmlformats.org/officeDocument/2006/relationships/image" Target="http://g.hiphotos.baidu.com/exp/w=500/sign=4dc4d00b570fd9f9a0175569152dd42b/caef76094b36acaf88e1698b7ad98d1001e99c40.jpg" TargetMode="External"/><Relationship Id="rId33" Type="http://schemas.openxmlformats.org/officeDocument/2006/relationships/image" Target="media/image24.png"/><Relationship Id="rId32" Type="http://schemas.openxmlformats.org/officeDocument/2006/relationships/image" Target="http://c.hiphotos.baidu.com/exp/w=500/sign=ae9b415707e9390156028d3e4bec54f9/0823dd54564e9258034b7f999a82d158ccbf4e4e.jpg" TargetMode="External"/><Relationship Id="rId31" Type="http://schemas.openxmlformats.org/officeDocument/2006/relationships/image" Target="media/image23.jpeg"/><Relationship Id="rId30" Type="http://schemas.openxmlformats.org/officeDocument/2006/relationships/image" Target="http://f.hiphotos.baidu.com/exp/w=500/sign=0f2fa96064d0f703e6b295dc38fa5148/d52a2834349b033bde8903ad13ce36d3d539bd40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http://c.hiphotos.baidu.com/exp/w=500/sign=e832c6b4d1ca7bcb7d7bc72f8e096b3f/cb8065380cd791230de16b03ab345982b2b78040.jpg" TargetMode="External"/><Relationship Id="rId27" Type="http://schemas.openxmlformats.org/officeDocument/2006/relationships/image" Target="media/image21.png"/><Relationship Id="rId26" Type="http://schemas.openxmlformats.org/officeDocument/2006/relationships/image" Target="http://c.hiphotos.baidu.com/exp/w=500/sign=77e834bda951f3dec3b2b964a4eff0ec/314e251f95cad1c84d780050793e6709c83d5182.jpg" TargetMode="External"/><Relationship Id="rId25" Type="http://schemas.openxmlformats.org/officeDocument/2006/relationships/image" Target="media/image20.png"/><Relationship Id="rId24" Type="http://schemas.openxmlformats.org/officeDocument/2006/relationships/image" Target="http://e.hiphotos.baidu.com/exp/w=500/sign=e7a0795b8101a18bf0eb124fae2e0761/4e4a20a4462309f7fc265265740e0cf3d7cad678.jpg" TargetMode="External"/><Relationship Id="rId23" Type="http://schemas.openxmlformats.org/officeDocument/2006/relationships/image" Target="media/image19.png"/><Relationship Id="rId22" Type="http://schemas.openxmlformats.org/officeDocument/2006/relationships/image" Target="http://c.hiphotos.baidu.com/exp/w=500/sign=2099e4348dd4b31cf03c94bbb7d7276f/42166d224f4a20a42c57c3b096529822720ed078.jpg" TargetMode="Externa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2008-12-26T08:45:00Z</dcterms:created>
  <dc:creator>Administrator</dc:creator>
  <cp:lastModifiedBy>Administrator</cp:lastModifiedBy>
  <dcterms:modified xsi:type="dcterms:W3CDTF">2016-07-27T13:15:56Z</dcterms:modified>
  <dc:title>Git的安装和使用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